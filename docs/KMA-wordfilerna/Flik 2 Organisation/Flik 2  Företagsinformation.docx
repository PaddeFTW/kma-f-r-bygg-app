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0182" w14:textId="2291D8A5" w:rsidR="00694A3E" w:rsidRDefault="00A46BCF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 w:rsidRPr="00955405">
        <w:rPr>
          <w:rFonts w:ascii="Calibri" w:hAnsi="Calibri" w:cs="Arial"/>
          <w:b/>
          <w:bCs/>
          <w:sz w:val="22"/>
          <w:szCs w:val="22"/>
        </w:rPr>
        <w:t>Flik 2 Företagsinformation</w:t>
      </w:r>
    </w:p>
    <w:p w14:paraId="01A26C45" w14:textId="77777777" w:rsidR="005F45E5" w:rsidRDefault="005F45E5" w:rsidP="005F45E5">
      <w:pPr>
        <w:pStyle w:val="Ingetavstnd"/>
      </w:pPr>
    </w:p>
    <w:tbl>
      <w:tblPr>
        <w:tblStyle w:val="Tabellrutntljust"/>
        <w:tblW w:w="935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425"/>
        <w:gridCol w:w="142"/>
        <w:gridCol w:w="425"/>
        <w:gridCol w:w="1134"/>
        <w:gridCol w:w="1135"/>
        <w:gridCol w:w="851"/>
        <w:gridCol w:w="1277"/>
        <w:gridCol w:w="2693"/>
      </w:tblGrid>
      <w:tr w:rsidR="0006682A" w:rsidRPr="0006682A" w14:paraId="22DFC955" w14:textId="77777777" w:rsidTr="005F45E5">
        <w:tc>
          <w:tcPr>
            <w:tcW w:w="2261" w:type="dxa"/>
            <w:gridSpan w:val="4"/>
            <w:shd w:val="clear" w:color="auto" w:fill="ECF2DA" w:themeFill="accent6" w:themeFillTint="33"/>
          </w:tcPr>
          <w:p w14:paraId="1A50D3B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Fastighetsbeteckning</w:t>
            </w:r>
          </w:p>
        </w:tc>
        <w:tc>
          <w:tcPr>
            <w:tcW w:w="7090" w:type="dxa"/>
            <w:gridSpan w:val="5"/>
          </w:tcPr>
          <w:p w14:paraId="29D671FD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275F4B6E" w14:textId="77777777" w:rsidTr="005F45E5">
        <w:tc>
          <w:tcPr>
            <w:tcW w:w="2261" w:type="dxa"/>
            <w:gridSpan w:val="4"/>
            <w:shd w:val="clear" w:color="auto" w:fill="ECF2DA" w:themeFill="accent6" w:themeFillTint="33"/>
          </w:tcPr>
          <w:p w14:paraId="7E3B9439" w14:textId="77777777" w:rsidR="0006682A" w:rsidRPr="0006682A" w:rsidRDefault="0006682A" w:rsidP="005F45E5">
            <w:pPr>
              <w:pStyle w:val="Ingetavstnd"/>
              <w:jc w:val="left"/>
              <w:rPr>
                <w:lang w:eastAsia="sv-SE"/>
              </w:rPr>
            </w:pPr>
            <w:r w:rsidRPr="0006682A">
              <w:rPr>
                <w:lang w:eastAsia="sv-SE"/>
              </w:rPr>
              <w:t>Adress</w:t>
            </w:r>
          </w:p>
        </w:tc>
        <w:tc>
          <w:tcPr>
            <w:tcW w:w="7090" w:type="dxa"/>
            <w:gridSpan w:val="5"/>
          </w:tcPr>
          <w:p w14:paraId="4EB24073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2C8EB501" w14:textId="77777777" w:rsidTr="005F45E5">
        <w:tc>
          <w:tcPr>
            <w:tcW w:w="2261" w:type="dxa"/>
            <w:gridSpan w:val="4"/>
            <w:shd w:val="clear" w:color="auto" w:fill="ECF2DA" w:themeFill="accent6" w:themeFillTint="33"/>
          </w:tcPr>
          <w:p w14:paraId="0DDD71A9" w14:textId="77777777" w:rsidR="0006682A" w:rsidRPr="0006682A" w:rsidRDefault="0006682A" w:rsidP="005F45E5">
            <w:pPr>
              <w:pStyle w:val="Ingetavstnd"/>
              <w:jc w:val="left"/>
              <w:rPr>
                <w:lang w:eastAsia="sv-SE"/>
              </w:rPr>
            </w:pPr>
            <w:r w:rsidRPr="0006682A">
              <w:rPr>
                <w:lang w:eastAsia="sv-SE"/>
              </w:rPr>
              <w:t xml:space="preserve">Postnr </w:t>
            </w:r>
          </w:p>
        </w:tc>
        <w:tc>
          <w:tcPr>
            <w:tcW w:w="3120" w:type="dxa"/>
            <w:gridSpan w:val="3"/>
          </w:tcPr>
          <w:p w14:paraId="035E2ACD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4E9CBC1C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Ort</w:t>
            </w:r>
          </w:p>
        </w:tc>
        <w:tc>
          <w:tcPr>
            <w:tcW w:w="2693" w:type="dxa"/>
          </w:tcPr>
          <w:p w14:paraId="6DE95C81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3CDFD791" w14:textId="77777777" w:rsidTr="005F45E5">
        <w:tc>
          <w:tcPr>
            <w:tcW w:w="9351" w:type="dxa"/>
            <w:gridSpan w:val="9"/>
          </w:tcPr>
          <w:p w14:paraId="79C2AFD1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</w:tr>
      <w:tr w:rsidR="0006682A" w:rsidRPr="0006682A" w14:paraId="5F599C79" w14:textId="77777777" w:rsidTr="005F45E5">
        <w:tc>
          <w:tcPr>
            <w:tcW w:w="3395" w:type="dxa"/>
            <w:gridSpan w:val="5"/>
            <w:shd w:val="clear" w:color="auto" w:fill="ECF2DA" w:themeFill="accent6" w:themeFillTint="33"/>
          </w:tcPr>
          <w:p w14:paraId="725DAC37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lang w:eastAsia="sv-SE"/>
              </w:rPr>
              <w:t>Kontaktperson p</w:t>
            </w:r>
            <w:r w:rsidRPr="0006682A">
              <w:rPr>
                <w:rFonts w:eastAsia="Times New Roman"/>
                <w:lang w:eastAsia="sv-SE"/>
              </w:rPr>
              <w:t>å arbetsplatsen</w:t>
            </w:r>
          </w:p>
        </w:tc>
        <w:tc>
          <w:tcPr>
            <w:tcW w:w="5956" w:type="dxa"/>
            <w:gridSpan w:val="4"/>
          </w:tcPr>
          <w:p w14:paraId="0EA4B252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34E41C82" w14:textId="77777777" w:rsidTr="005F45E5">
        <w:tc>
          <w:tcPr>
            <w:tcW w:w="1269" w:type="dxa"/>
            <w:shd w:val="clear" w:color="auto" w:fill="ECF2DA" w:themeFill="accent6" w:themeFillTint="33"/>
          </w:tcPr>
          <w:p w14:paraId="0BD4C000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4112" w:type="dxa"/>
            <w:gridSpan w:val="6"/>
          </w:tcPr>
          <w:p w14:paraId="7BD68501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6FB982BA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E-post</w:t>
            </w:r>
          </w:p>
        </w:tc>
        <w:tc>
          <w:tcPr>
            <w:tcW w:w="2693" w:type="dxa"/>
          </w:tcPr>
          <w:p w14:paraId="3AD9141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125E06F3" w14:textId="77777777" w:rsidTr="005F45E5">
        <w:tc>
          <w:tcPr>
            <w:tcW w:w="9351" w:type="dxa"/>
            <w:gridSpan w:val="9"/>
          </w:tcPr>
          <w:p w14:paraId="2E26678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1A1F33CB" w14:textId="77777777" w:rsidTr="005F45E5">
        <w:tc>
          <w:tcPr>
            <w:tcW w:w="9351" w:type="dxa"/>
            <w:gridSpan w:val="9"/>
            <w:shd w:val="clear" w:color="auto" w:fill="ECF2DA" w:themeFill="accent6" w:themeFillTint="33"/>
          </w:tcPr>
          <w:p w14:paraId="3C3D6382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lang w:eastAsia="sv-SE"/>
              </w:rPr>
              <w:t>Best</w:t>
            </w:r>
            <w:r w:rsidRPr="0006682A">
              <w:rPr>
                <w:rFonts w:eastAsia="Times New Roman"/>
                <w:lang w:eastAsia="sv-SE"/>
              </w:rPr>
              <w:t>ällare/Byggherre</w:t>
            </w:r>
          </w:p>
        </w:tc>
      </w:tr>
      <w:tr w:rsidR="0006682A" w:rsidRPr="0006682A" w14:paraId="6B532F0E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3A12A3C0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rFonts w:eastAsia="Times New Roman"/>
                <w:lang w:eastAsia="sv-SE"/>
              </w:rPr>
              <w:t>Företagsnamn</w:t>
            </w:r>
          </w:p>
        </w:tc>
        <w:tc>
          <w:tcPr>
            <w:tcW w:w="3687" w:type="dxa"/>
            <w:gridSpan w:val="5"/>
          </w:tcPr>
          <w:p w14:paraId="7820CEA5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1DA47E3D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rFonts w:eastAsia="Times New Roman"/>
                <w:lang w:eastAsia="sv-SE"/>
              </w:rPr>
              <w:t>Org.nr</w:t>
            </w:r>
          </w:p>
        </w:tc>
        <w:tc>
          <w:tcPr>
            <w:tcW w:w="2693" w:type="dxa"/>
          </w:tcPr>
          <w:p w14:paraId="4A8BAC06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</w:tr>
      <w:tr w:rsidR="0006682A" w:rsidRPr="0006682A" w14:paraId="68A3CECA" w14:textId="77777777" w:rsidTr="005F45E5">
        <w:tc>
          <w:tcPr>
            <w:tcW w:w="9351" w:type="dxa"/>
            <w:gridSpan w:val="9"/>
          </w:tcPr>
          <w:p w14:paraId="714113DC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3C38E38C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6F40FC90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Adress</w:t>
            </w:r>
          </w:p>
        </w:tc>
        <w:tc>
          <w:tcPr>
            <w:tcW w:w="3687" w:type="dxa"/>
            <w:gridSpan w:val="5"/>
          </w:tcPr>
          <w:p w14:paraId="2B2610B5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DBEFF9" w:themeFill="background2"/>
          </w:tcPr>
          <w:p w14:paraId="6E5BB4E9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Postnr/Ort</w:t>
            </w:r>
          </w:p>
        </w:tc>
        <w:tc>
          <w:tcPr>
            <w:tcW w:w="2693" w:type="dxa"/>
          </w:tcPr>
          <w:p w14:paraId="4F384195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1D84ADBC" w14:textId="77777777" w:rsidTr="005F45E5">
        <w:tc>
          <w:tcPr>
            <w:tcW w:w="9351" w:type="dxa"/>
            <w:gridSpan w:val="9"/>
          </w:tcPr>
          <w:p w14:paraId="6D7E3358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</w:tr>
      <w:tr w:rsidR="0006682A" w:rsidRPr="0006682A" w14:paraId="37F1C20C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0609B508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3687" w:type="dxa"/>
            <w:gridSpan w:val="5"/>
          </w:tcPr>
          <w:p w14:paraId="3D729C11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70DA1FCD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E-post</w:t>
            </w:r>
          </w:p>
        </w:tc>
        <w:tc>
          <w:tcPr>
            <w:tcW w:w="2693" w:type="dxa"/>
          </w:tcPr>
          <w:p w14:paraId="7B02DD53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3D90B3CA" w14:textId="77777777" w:rsidTr="005F45E5">
        <w:tc>
          <w:tcPr>
            <w:tcW w:w="5381" w:type="dxa"/>
            <w:gridSpan w:val="7"/>
          </w:tcPr>
          <w:p w14:paraId="50AE1ACE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3970" w:type="dxa"/>
            <w:gridSpan w:val="2"/>
          </w:tcPr>
          <w:p w14:paraId="42471F83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18148AC5" w14:textId="77777777" w:rsidTr="005F45E5">
        <w:tc>
          <w:tcPr>
            <w:tcW w:w="9351" w:type="dxa"/>
            <w:gridSpan w:val="9"/>
            <w:shd w:val="clear" w:color="auto" w:fill="ECF2DA" w:themeFill="accent6" w:themeFillTint="33"/>
          </w:tcPr>
          <w:p w14:paraId="734E25FF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lang w:eastAsia="sv-SE"/>
              </w:rPr>
              <w:t>Entrepren</w:t>
            </w:r>
            <w:r w:rsidRPr="0006682A">
              <w:rPr>
                <w:rFonts w:eastAsia="Times New Roman"/>
                <w:lang w:eastAsia="sv-SE"/>
              </w:rPr>
              <w:t>ör</w:t>
            </w:r>
          </w:p>
        </w:tc>
      </w:tr>
      <w:tr w:rsidR="0006682A" w:rsidRPr="0006682A" w14:paraId="4A82AAB8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671C6707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rFonts w:eastAsia="Times New Roman"/>
                <w:lang w:eastAsia="sv-SE"/>
              </w:rPr>
              <w:t>Företagsnamn</w:t>
            </w:r>
          </w:p>
        </w:tc>
        <w:tc>
          <w:tcPr>
            <w:tcW w:w="3687" w:type="dxa"/>
            <w:gridSpan w:val="5"/>
          </w:tcPr>
          <w:p w14:paraId="47A971FA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4A865604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rFonts w:eastAsia="Times New Roman"/>
                <w:lang w:eastAsia="sv-SE"/>
              </w:rPr>
              <w:t>Org.nr.</w:t>
            </w:r>
          </w:p>
        </w:tc>
        <w:tc>
          <w:tcPr>
            <w:tcW w:w="2693" w:type="dxa"/>
          </w:tcPr>
          <w:p w14:paraId="1E9EBB43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</w:tr>
      <w:tr w:rsidR="0006682A" w:rsidRPr="0006682A" w14:paraId="453FF508" w14:textId="77777777" w:rsidTr="005F45E5">
        <w:tc>
          <w:tcPr>
            <w:tcW w:w="9351" w:type="dxa"/>
            <w:gridSpan w:val="9"/>
          </w:tcPr>
          <w:p w14:paraId="11DC2339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</w:tr>
      <w:tr w:rsidR="0006682A" w:rsidRPr="0006682A" w14:paraId="75C5EFC7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41A81E01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Adress</w:t>
            </w:r>
          </w:p>
        </w:tc>
        <w:tc>
          <w:tcPr>
            <w:tcW w:w="3687" w:type="dxa"/>
            <w:gridSpan w:val="5"/>
          </w:tcPr>
          <w:p w14:paraId="6993EDFE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6B1E1D1C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Postnr/Ort</w:t>
            </w:r>
          </w:p>
        </w:tc>
        <w:tc>
          <w:tcPr>
            <w:tcW w:w="2693" w:type="dxa"/>
          </w:tcPr>
          <w:p w14:paraId="7D4FB45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3B82BB41" w14:textId="77777777" w:rsidTr="005F45E5">
        <w:tc>
          <w:tcPr>
            <w:tcW w:w="9351" w:type="dxa"/>
            <w:gridSpan w:val="9"/>
          </w:tcPr>
          <w:p w14:paraId="458C8979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6416EAC9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21566D5B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Projektledare</w:t>
            </w:r>
          </w:p>
        </w:tc>
        <w:tc>
          <w:tcPr>
            <w:tcW w:w="3687" w:type="dxa"/>
            <w:gridSpan w:val="5"/>
          </w:tcPr>
          <w:p w14:paraId="0BADED2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2A6F3095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2693" w:type="dxa"/>
          </w:tcPr>
          <w:p w14:paraId="06A787F1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74A0F5D4" w14:textId="77777777" w:rsidTr="005F45E5">
        <w:tc>
          <w:tcPr>
            <w:tcW w:w="9351" w:type="dxa"/>
            <w:gridSpan w:val="9"/>
          </w:tcPr>
          <w:p w14:paraId="5E3A10BC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0692C50A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5E03B7AE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KMA</w:t>
            </w:r>
          </w:p>
        </w:tc>
        <w:tc>
          <w:tcPr>
            <w:tcW w:w="3687" w:type="dxa"/>
            <w:gridSpan w:val="5"/>
          </w:tcPr>
          <w:p w14:paraId="4FAA7D2E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5A9127EC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2693" w:type="dxa"/>
          </w:tcPr>
          <w:p w14:paraId="0DB57D40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090388A9" w14:textId="77777777" w:rsidTr="005F45E5">
        <w:tc>
          <w:tcPr>
            <w:tcW w:w="9351" w:type="dxa"/>
            <w:gridSpan w:val="9"/>
          </w:tcPr>
          <w:p w14:paraId="479DBA5E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0B945AE7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679E6D12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lang w:eastAsia="sv-SE"/>
              </w:rPr>
              <w:t>Administration</w:t>
            </w:r>
          </w:p>
        </w:tc>
        <w:tc>
          <w:tcPr>
            <w:tcW w:w="3687" w:type="dxa"/>
            <w:gridSpan w:val="5"/>
          </w:tcPr>
          <w:p w14:paraId="43CB35CA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65DB4F96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  <w:r w:rsidRPr="0006682A">
              <w:rPr>
                <w:rFonts w:eastAsia="Times New Roman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29891917" w14:textId="77777777" w:rsidR="0006682A" w:rsidRPr="0006682A" w:rsidRDefault="0006682A" w:rsidP="005F45E5">
            <w:pPr>
              <w:pStyle w:val="Ingetavstnd"/>
              <w:rPr>
                <w:rFonts w:eastAsia="Times New Roman"/>
                <w:lang w:eastAsia="sv-SE"/>
              </w:rPr>
            </w:pPr>
          </w:p>
        </w:tc>
      </w:tr>
      <w:tr w:rsidR="0006682A" w:rsidRPr="0006682A" w14:paraId="484A0851" w14:textId="77777777" w:rsidTr="005F45E5">
        <w:tc>
          <w:tcPr>
            <w:tcW w:w="9351" w:type="dxa"/>
            <w:gridSpan w:val="9"/>
          </w:tcPr>
          <w:p w14:paraId="557017B3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10F5D6F8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5B2DE08B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Ink</w:t>
            </w:r>
            <w:r w:rsidRPr="0006682A">
              <w:rPr>
                <w:rFonts w:eastAsia="Times New Roman"/>
                <w:lang w:eastAsia="sv-SE"/>
              </w:rPr>
              <w:t>öpsansvarig</w:t>
            </w:r>
          </w:p>
        </w:tc>
        <w:tc>
          <w:tcPr>
            <w:tcW w:w="3687" w:type="dxa"/>
            <w:gridSpan w:val="5"/>
          </w:tcPr>
          <w:p w14:paraId="0A0C1B87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0D88B428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2693" w:type="dxa"/>
          </w:tcPr>
          <w:p w14:paraId="50741927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5FCE6227" w14:textId="77777777" w:rsidTr="005F45E5">
        <w:tc>
          <w:tcPr>
            <w:tcW w:w="9351" w:type="dxa"/>
            <w:gridSpan w:val="9"/>
          </w:tcPr>
          <w:p w14:paraId="4244ADDA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5D90DF0F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0B9869D5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Arbetsledare</w:t>
            </w:r>
          </w:p>
        </w:tc>
        <w:tc>
          <w:tcPr>
            <w:tcW w:w="3687" w:type="dxa"/>
            <w:gridSpan w:val="5"/>
          </w:tcPr>
          <w:p w14:paraId="7120C6ED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117C54EE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2693" w:type="dxa"/>
          </w:tcPr>
          <w:p w14:paraId="69D2F86A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7E0D221D" w14:textId="77777777" w:rsidTr="005F45E5">
        <w:tc>
          <w:tcPr>
            <w:tcW w:w="9351" w:type="dxa"/>
            <w:gridSpan w:val="9"/>
          </w:tcPr>
          <w:p w14:paraId="19CA3983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16E6F7EA" w14:textId="77777777" w:rsidTr="005F45E5">
        <w:tc>
          <w:tcPr>
            <w:tcW w:w="1694" w:type="dxa"/>
            <w:gridSpan w:val="2"/>
            <w:shd w:val="clear" w:color="auto" w:fill="ECF2DA" w:themeFill="accent6" w:themeFillTint="33"/>
          </w:tcPr>
          <w:p w14:paraId="58E2B655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Skyddsombud</w:t>
            </w:r>
          </w:p>
        </w:tc>
        <w:tc>
          <w:tcPr>
            <w:tcW w:w="3687" w:type="dxa"/>
            <w:gridSpan w:val="5"/>
          </w:tcPr>
          <w:p w14:paraId="0C79C83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  <w:tc>
          <w:tcPr>
            <w:tcW w:w="1277" w:type="dxa"/>
            <w:shd w:val="clear" w:color="auto" w:fill="ECF2DA" w:themeFill="accent6" w:themeFillTint="33"/>
          </w:tcPr>
          <w:p w14:paraId="370226E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Mobil</w:t>
            </w:r>
          </w:p>
        </w:tc>
        <w:tc>
          <w:tcPr>
            <w:tcW w:w="2693" w:type="dxa"/>
          </w:tcPr>
          <w:p w14:paraId="689AD4EA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5FAB5705" w14:textId="77777777" w:rsidTr="005F45E5">
        <w:tc>
          <w:tcPr>
            <w:tcW w:w="9351" w:type="dxa"/>
            <w:gridSpan w:val="9"/>
          </w:tcPr>
          <w:p w14:paraId="35C19CDB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7E9C6881" w14:textId="77777777" w:rsidTr="005F45E5">
        <w:tc>
          <w:tcPr>
            <w:tcW w:w="9351" w:type="dxa"/>
            <w:gridSpan w:val="9"/>
          </w:tcPr>
          <w:p w14:paraId="4B36565F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  <w:tr w:rsidR="0006682A" w:rsidRPr="0006682A" w14:paraId="716E1A52" w14:textId="77777777" w:rsidTr="005F45E5">
        <w:tc>
          <w:tcPr>
            <w:tcW w:w="1836" w:type="dxa"/>
            <w:gridSpan w:val="3"/>
            <w:shd w:val="clear" w:color="auto" w:fill="ECF2DA" w:themeFill="accent6" w:themeFillTint="33"/>
          </w:tcPr>
          <w:p w14:paraId="51620F94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Entreprenadform</w:t>
            </w:r>
          </w:p>
        </w:tc>
        <w:tc>
          <w:tcPr>
            <w:tcW w:w="2694" w:type="dxa"/>
            <w:gridSpan w:val="3"/>
          </w:tcPr>
          <w:p w14:paraId="39FC7E34" w14:textId="77777777" w:rsidR="0006682A" w:rsidRPr="0006682A" w:rsidRDefault="00000000" w:rsidP="005F45E5">
            <w:pPr>
              <w:pStyle w:val="Ingetavstnd"/>
              <w:rPr>
                <w:rFonts w:eastAsia="Times New Roman"/>
                <w:lang w:eastAsia="sv-SE"/>
              </w:rPr>
            </w:pPr>
            <w:sdt>
              <w:sdtPr>
                <w:id w:val="-146734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682A" w:rsidRPr="0006682A">
                  <w:rPr>
                    <w:rFonts w:ascii="Segoe UI Symbol" w:eastAsia="MS Gothic" w:hAnsi="Segoe UI Symbol" w:cs="Segoe UI Symbol"/>
                    <w:lang w:eastAsia="sv-SE"/>
                  </w:rPr>
                  <w:t>☐</w:t>
                </w:r>
              </w:sdtContent>
            </w:sdt>
            <w:r w:rsidR="0006682A" w:rsidRPr="0006682A">
              <w:rPr>
                <w:lang w:eastAsia="sv-SE"/>
              </w:rPr>
              <w:t xml:space="preserve"> Totalentreprenör</w:t>
            </w:r>
          </w:p>
        </w:tc>
        <w:tc>
          <w:tcPr>
            <w:tcW w:w="4821" w:type="dxa"/>
            <w:gridSpan w:val="3"/>
          </w:tcPr>
          <w:p w14:paraId="268257C6" w14:textId="77777777" w:rsidR="0006682A" w:rsidRPr="0006682A" w:rsidRDefault="00000000" w:rsidP="005F45E5">
            <w:pPr>
              <w:pStyle w:val="Ingetavstnd"/>
              <w:rPr>
                <w:rFonts w:eastAsia="Times New Roman"/>
                <w:lang w:eastAsia="sv-SE"/>
              </w:rPr>
            </w:pPr>
            <w:sdt>
              <w:sdtPr>
                <w:id w:val="1581946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682A" w:rsidRPr="0006682A">
                  <w:rPr>
                    <w:rFonts w:ascii="Segoe UI Symbol" w:eastAsia="MS Gothic" w:hAnsi="Segoe UI Symbol" w:cs="Segoe UI Symbol"/>
                    <w:lang w:eastAsia="sv-SE"/>
                  </w:rPr>
                  <w:t>☐</w:t>
                </w:r>
              </w:sdtContent>
            </w:sdt>
            <w:r w:rsidR="0006682A" w:rsidRPr="0006682A">
              <w:rPr>
                <w:rFonts w:eastAsia="Times New Roman"/>
                <w:lang w:eastAsia="sv-SE"/>
              </w:rPr>
              <w:t xml:space="preserve">  </w:t>
            </w:r>
            <w:r w:rsidR="0006682A" w:rsidRPr="0006682A">
              <w:rPr>
                <w:lang w:eastAsia="sv-SE"/>
              </w:rPr>
              <w:t>Utf</w:t>
            </w:r>
            <w:r w:rsidR="0006682A" w:rsidRPr="0006682A">
              <w:rPr>
                <w:rFonts w:eastAsia="Times New Roman"/>
                <w:lang w:eastAsia="sv-SE"/>
              </w:rPr>
              <w:t>örandeentreprenad</w:t>
            </w:r>
          </w:p>
        </w:tc>
      </w:tr>
      <w:tr w:rsidR="0006682A" w:rsidRPr="0006682A" w14:paraId="73D125F3" w14:textId="77777777" w:rsidTr="005F45E5">
        <w:tc>
          <w:tcPr>
            <w:tcW w:w="9351" w:type="dxa"/>
            <w:gridSpan w:val="9"/>
            <w:shd w:val="clear" w:color="auto" w:fill="ECF2DA" w:themeFill="accent6" w:themeFillTint="33"/>
          </w:tcPr>
          <w:p w14:paraId="27F4C25D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  <w:r w:rsidRPr="0006682A">
              <w:rPr>
                <w:lang w:eastAsia="sv-SE"/>
              </w:rPr>
              <w:t>Projektbeskrivning</w:t>
            </w:r>
          </w:p>
        </w:tc>
      </w:tr>
      <w:tr w:rsidR="0006682A" w:rsidRPr="0006682A" w14:paraId="14F504A1" w14:textId="77777777" w:rsidTr="005F45E5">
        <w:tc>
          <w:tcPr>
            <w:tcW w:w="9351" w:type="dxa"/>
            <w:gridSpan w:val="9"/>
          </w:tcPr>
          <w:p w14:paraId="39A9D603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  <w:p w14:paraId="4383F8F2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  <w:p w14:paraId="38F23D2C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  <w:p w14:paraId="4D7D1471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  <w:p w14:paraId="528621CB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  <w:p w14:paraId="7ECB546A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  <w:p w14:paraId="59726762" w14:textId="77777777" w:rsidR="0006682A" w:rsidRPr="0006682A" w:rsidRDefault="0006682A" w:rsidP="005F45E5">
            <w:pPr>
              <w:pStyle w:val="Ingetavstnd"/>
              <w:rPr>
                <w:lang w:eastAsia="sv-SE"/>
              </w:rPr>
            </w:pPr>
          </w:p>
        </w:tc>
      </w:tr>
    </w:tbl>
    <w:p w14:paraId="16BF48CB" w14:textId="77777777" w:rsidR="0006682A" w:rsidRPr="0017147E" w:rsidRDefault="0006682A" w:rsidP="0006682A">
      <w:pPr>
        <w:rPr>
          <w:rFonts w:cstheme="minorHAnsi"/>
          <w:sz w:val="22"/>
        </w:rPr>
      </w:pPr>
    </w:p>
    <w:p w14:paraId="16419295" w14:textId="77777777" w:rsidR="0006682A" w:rsidRPr="00955405" w:rsidRDefault="0006682A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</w:p>
    <w:sectPr w:rsidR="0006682A" w:rsidRPr="00955405" w:rsidSect="00686CF0">
      <w:headerReference w:type="default" r:id="rId6"/>
      <w:footerReference w:type="default" r:id="rId7"/>
      <w:headerReference w:type="first" r:id="rId8"/>
      <w:footerReference w:type="first" r:id="rId9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36E3" w14:textId="77777777" w:rsidR="00C24769" w:rsidRDefault="00C24769">
      <w:r>
        <w:separator/>
      </w:r>
    </w:p>
  </w:endnote>
  <w:endnote w:type="continuationSeparator" w:id="0">
    <w:p w14:paraId="4614608F" w14:textId="77777777" w:rsidR="00C24769" w:rsidRDefault="00C2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426"/>
      <w:gridCol w:w="4248"/>
    </w:tblGrid>
    <w:tr w:rsidR="005F45E5" w:rsidRPr="005F45E5" w14:paraId="7159E067" w14:textId="77777777" w:rsidTr="005F45E5">
      <w:tc>
        <w:tcPr>
          <w:tcW w:w="2423" w:type="pct"/>
        </w:tcPr>
        <w:p w14:paraId="607A8535" w14:textId="77777777" w:rsidR="005F45E5" w:rsidRPr="005F45E5" w:rsidRDefault="005F45E5" w:rsidP="005F45E5">
          <w:pPr>
            <w:pStyle w:val="Ingetavstnd"/>
            <w:rPr>
              <w:sz w:val="18"/>
              <w:szCs w:val="18"/>
            </w:rPr>
          </w:pPr>
          <w:r w:rsidRPr="005F45E5">
            <w:rPr>
              <w:sz w:val="18"/>
              <w:szCs w:val="18"/>
            </w:rPr>
            <w:t>Upprättat datum:</w:t>
          </w:r>
        </w:p>
      </w:tc>
      <w:tc>
        <w:tcPr>
          <w:tcW w:w="235" w:type="pct"/>
        </w:tcPr>
        <w:p w14:paraId="57553DE2" w14:textId="77777777" w:rsidR="005F45E5" w:rsidRPr="005F45E5" w:rsidRDefault="005F45E5" w:rsidP="005F45E5">
          <w:pPr>
            <w:pStyle w:val="Ingetavstnd"/>
            <w:rPr>
              <w:sz w:val="18"/>
              <w:szCs w:val="18"/>
            </w:rPr>
          </w:pPr>
        </w:p>
      </w:tc>
      <w:tc>
        <w:tcPr>
          <w:tcW w:w="2343" w:type="pct"/>
        </w:tcPr>
        <w:p w14:paraId="7C33FC10" w14:textId="77777777" w:rsidR="005F45E5" w:rsidRPr="005F45E5" w:rsidRDefault="005F45E5" w:rsidP="005F45E5">
          <w:pPr>
            <w:pStyle w:val="Ingetavstnd"/>
            <w:jc w:val="right"/>
            <w:rPr>
              <w:sz w:val="18"/>
              <w:szCs w:val="18"/>
            </w:rPr>
          </w:pPr>
          <w:r w:rsidRPr="005F45E5">
            <w:rPr>
              <w:sz w:val="18"/>
              <w:szCs w:val="18"/>
            </w:rPr>
            <w:t>Utgåva:</w:t>
          </w:r>
        </w:p>
      </w:tc>
    </w:tr>
    <w:tr w:rsidR="005F45E5" w:rsidRPr="005F45E5" w14:paraId="56433624" w14:textId="77777777" w:rsidTr="005F45E5">
      <w:tc>
        <w:tcPr>
          <w:tcW w:w="2423" w:type="pct"/>
        </w:tcPr>
        <w:p w14:paraId="2002D385" w14:textId="77777777" w:rsidR="005F45E5" w:rsidRPr="005F45E5" w:rsidRDefault="005F45E5" w:rsidP="005F45E5">
          <w:pPr>
            <w:pStyle w:val="Ingetavstnd"/>
            <w:rPr>
              <w:sz w:val="18"/>
              <w:szCs w:val="18"/>
            </w:rPr>
          </w:pPr>
          <w:r w:rsidRPr="005F45E5">
            <w:rPr>
              <w:sz w:val="18"/>
              <w:szCs w:val="18"/>
            </w:rPr>
            <w:t>Reviderat datum:</w:t>
          </w:r>
        </w:p>
      </w:tc>
      <w:tc>
        <w:tcPr>
          <w:tcW w:w="235" w:type="pct"/>
        </w:tcPr>
        <w:p w14:paraId="277951C9" w14:textId="77777777" w:rsidR="005F45E5" w:rsidRPr="005F45E5" w:rsidRDefault="005F45E5" w:rsidP="005F45E5">
          <w:pPr>
            <w:pStyle w:val="Ingetavstnd"/>
            <w:rPr>
              <w:sz w:val="18"/>
              <w:szCs w:val="18"/>
            </w:rPr>
          </w:pPr>
        </w:p>
      </w:tc>
      <w:tc>
        <w:tcPr>
          <w:tcW w:w="2343" w:type="pct"/>
        </w:tcPr>
        <w:p w14:paraId="744355E5" w14:textId="77777777" w:rsidR="005F45E5" w:rsidRPr="005F45E5" w:rsidRDefault="005F45E5" w:rsidP="005F45E5">
          <w:pPr>
            <w:pStyle w:val="Ingetavstnd"/>
            <w:jc w:val="right"/>
            <w:rPr>
              <w:sz w:val="18"/>
              <w:szCs w:val="18"/>
            </w:rPr>
          </w:pPr>
          <w:r w:rsidRPr="005F45E5">
            <w:rPr>
              <w:sz w:val="18"/>
              <w:szCs w:val="18"/>
            </w:rPr>
            <w:t>Utfärdare:</w:t>
          </w:r>
        </w:p>
      </w:tc>
    </w:tr>
  </w:tbl>
  <w:p w14:paraId="4C44A221" w14:textId="224231BB" w:rsidR="00E20DDD" w:rsidRPr="005F45E5" w:rsidRDefault="00E20DDD" w:rsidP="005F45E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974A" w14:textId="77777777" w:rsidR="00E20DDD" w:rsidRPr="008A1078" w:rsidRDefault="00E20DDD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828D7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0463D3AB" w14:textId="77777777" w:rsidR="00E20DDD" w:rsidRDefault="00E20DD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04BBFC2D" w14:textId="77777777" w:rsidR="00E20DDD" w:rsidRDefault="00E20DD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3AC5EE8A" w14:textId="77777777" w:rsidR="00E20DDD" w:rsidRDefault="00E20DDD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565CF3B5" w14:textId="77777777" w:rsidR="00E20DDD" w:rsidRDefault="00E20DD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0E62" w14:textId="77777777" w:rsidR="00C24769" w:rsidRDefault="00C24769">
      <w:r>
        <w:separator/>
      </w:r>
    </w:p>
  </w:footnote>
  <w:footnote w:type="continuationSeparator" w:id="0">
    <w:p w14:paraId="0BCA4896" w14:textId="77777777" w:rsidR="00C24769" w:rsidRDefault="00C24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8"/>
      <w:gridCol w:w="1531"/>
      <w:gridCol w:w="1521"/>
      <w:gridCol w:w="3009"/>
    </w:tblGrid>
    <w:tr w:rsidR="006A3032" w:rsidRPr="00BE77F9" w14:paraId="6D3A0033" w14:textId="77777777" w:rsidTr="006F7789">
      <w:tc>
        <w:tcPr>
          <w:tcW w:w="3070" w:type="dxa"/>
        </w:tcPr>
        <w:p w14:paraId="61DF23B3" w14:textId="77777777"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</w:tcPr>
        <w:p w14:paraId="486972ED" w14:textId="77777777"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b/>
            </w:rPr>
            <w:t>Företagsinformation</w:t>
          </w:r>
        </w:p>
      </w:tc>
      <w:tc>
        <w:tcPr>
          <w:tcW w:w="3070" w:type="dxa"/>
        </w:tcPr>
        <w:p w14:paraId="106AD354" w14:textId="77777777"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3032" w:rsidRPr="00BE77F9" w14:paraId="14964230" w14:textId="77777777" w:rsidTr="006F7789">
      <w:tc>
        <w:tcPr>
          <w:tcW w:w="9210" w:type="dxa"/>
          <w:gridSpan w:val="4"/>
        </w:tcPr>
        <w:p w14:paraId="652697B1" w14:textId="77777777" w:rsidR="006A3032" w:rsidRPr="00BE77F9" w:rsidRDefault="006A3032" w:rsidP="006A3032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3032" w:rsidRPr="00BE77F9" w14:paraId="4001F65D" w14:textId="77777777" w:rsidTr="006F7789">
      <w:tc>
        <w:tcPr>
          <w:tcW w:w="4605" w:type="dxa"/>
          <w:gridSpan w:val="2"/>
        </w:tcPr>
        <w:p w14:paraId="6375D997" w14:textId="740A6707" w:rsidR="006A3032" w:rsidRPr="005F45E5" w:rsidRDefault="006A3032" w:rsidP="005F45E5">
          <w:pPr>
            <w:pStyle w:val="Ingetavstnd"/>
            <w:rPr>
              <w:sz w:val="18"/>
              <w:szCs w:val="18"/>
            </w:rPr>
          </w:pPr>
          <w:r w:rsidRPr="005F45E5">
            <w:rPr>
              <w:sz w:val="18"/>
              <w:szCs w:val="18"/>
            </w:rPr>
            <w:t>Projekt nr:</w:t>
          </w:r>
        </w:p>
      </w:tc>
      <w:tc>
        <w:tcPr>
          <w:tcW w:w="4605" w:type="dxa"/>
          <w:gridSpan w:val="2"/>
        </w:tcPr>
        <w:p w14:paraId="3B2971DD" w14:textId="77777777" w:rsidR="006A3032" w:rsidRPr="005F45E5" w:rsidRDefault="006A3032" w:rsidP="005F45E5">
          <w:pPr>
            <w:pStyle w:val="Ingetavstnd"/>
            <w:jc w:val="right"/>
            <w:rPr>
              <w:sz w:val="18"/>
              <w:szCs w:val="18"/>
            </w:rPr>
          </w:pPr>
          <w:r w:rsidRPr="005F45E5">
            <w:rPr>
              <w:sz w:val="18"/>
              <w:szCs w:val="18"/>
            </w:rPr>
            <w:t>Projektnamn:</w:t>
          </w:r>
        </w:p>
      </w:tc>
    </w:tr>
  </w:tbl>
  <w:p w14:paraId="265527C7" w14:textId="77777777" w:rsidR="00E20DDD" w:rsidRPr="00686CF0" w:rsidRDefault="006A3032" w:rsidP="00686CF0">
    <w:pPr>
      <w:pStyle w:val="Sidhuvud"/>
    </w:pPr>
    <w:r w:rsidRPr="006A3032">
      <w:rPr>
        <w:rFonts w:ascii="Leelawadee" w:hAnsi="Leelawadee" w:cs="Leelawadee"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CCCDAF" wp14:editId="13FB946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A2258" w14:textId="77777777" w:rsidR="006A3032" w:rsidRDefault="006A3032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828D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CCDAF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0f6fc6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57A2258" w14:textId="77777777" w:rsidR="006A3032" w:rsidRDefault="006A3032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828D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E20DDD" w:rsidRPr="00BE77F9" w14:paraId="269F672F" w14:textId="77777777" w:rsidTr="00BE77F9">
      <w:tc>
        <w:tcPr>
          <w:tcW w:w="9210" w:type="dxa"/>
          <w:gridSpan w:val="2"/>
        </w:tcPr>
        <w:p w14:paraId="02D7A9F2" w14:textId="77777777" w:rsidR="00E20DDD" w:rsidRPr="00BE77F9" w:rsidRDefault="00E20DDD" w:rsidP="00BE77F9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b/>
            </w:rPr>
            <w:t xml:space="preserve">Företags </w:t>
          </w:r>
          <w:smartTag w:uri="urn:schemas-microsoft-com:office:smarttags" w:element="PersonName">
            <w:r w:rsidRPr="00BE77F9">
              <w:rPr>
                <w:rFonts w:ascii="Leelawadee" w:hAnsi="Leelawadee" w:cs="Leelawadee"/>
                <w:b/>
              </w:rPr>
              <w:t>info</w:t>
            </w:r>
          </w:smartTag>
          <w:r w:rsidRPr="00BE77F9">
            <w:rPr>
              <w:rFonts w:ascii="Leelawadee" w:hAnsi="Leelawadee" w:cs="Leelawadee"/>
              <w:b/>
            </w:rPr>
            <w:t>rmation</w:t>
          </w:r>
          <w:r w:rsidRPr="00BE77F9">
            <w:rPr>
              <w:rFonts w:ascii="Leelawadee" w:hAnsi="Leelawadee" w:cs="Leelawadee"/>
              <w:b/>
              <w:sz w:val="28"/>
              <w:szCs w:val="28"/>
            </w:rPr>
            <w:t xml:space="preserve">  </w:t>
          </w:r>
        </w:p>
      </w:tc>
    </w:tr>
    <w:tr w:rsidR="00E20DDD" w:rsidRPr="00BE77F9" w14:paraId="3C6D5C0F" w14:textId="77777777" w:rsidTr="00BE77F9">
      <w:tc>
        <w:tcPr>
          <w:tcW w:w="9210" w:type="dxa"/>
          <w:gridSpan w:val="2"/>
          <w:tcBorders>
            <w:bottom w:val="nil"/>
          </w:tcBorders>
        </w:tcPr>
        <w:p w14:paraId="4C463508" w14:textId="77777777" w:rsidR="00E20DDD" w:rsidRPr="00BE77F9" w:rsidRDefault="00E20DDD" w:rsidP="00BE77F9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20DDD" w:rsidRPr="00BE77F9" w14:paraId="6769CF0F" w14:textId="77777777" w:rsidTr="00BE77F9">
      <w:tc>
        <w:tcPr>
          <w:tcW w:w="4605" w:type="dxa"/>
          <w:tcBorders>
            <w:bottom w:val="nil"/>
          </w:tcBorders>
        </w:tcPr>
        <w:p w14:paraId="4A71715B" w14:textId="77777777" w:rsidR="00E20DDD" w:rsidRPr="00BE77F9" w:rsidRDefault="00E20DDD" w:rsidP="00BE77F9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bottom w:val="nil"/>
          </w:tcBorders>
        </w:tcPr>
        <w:p w14:paraId="7D169BF4" w14:textId="77777777" w:rsidR="00E20DDD" w:rsidRPr="00BE77F9" w:rsidRDefault="00E20DDD" w:rsidP="00BE77F9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139502F" w14:textId="77777777" w:rsidR="00E20DDD" w:rsidRPr="00BB2D9E" w:rsidRDefault="00E20DDD" w:rsidP="00F63D3E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323B1"/>
    <w:rsid w:val="0004512D"/>
    <w:rsid w:val="00053A90"/>
    <w:rsid w:val="0006682A"/>
    <w:rsid w:val="000828D7"/>
    <w:rsid w:val="00085987"/>
    <w:rsid w:val="00096315"/>
    <w:rsid w:val="000A7511"/>
    <w:rsid w:val="000D00A0"/>
    <w:rsid w:val="001746E7"/>
    <w:rsid w:val="00176834"/>
    <w:rsid w:val="001914B4"/>
    <w:rsid w:val="001A104B"/>
    <w:rsid w:val="001A4097"/>
    <w:rsid w:val="001C1C86"/>
    <w:rsid w:val="001D6DDB"/>
    <w:rsid w:val="00241CB0"/>
    <w:rsid w:val="00261CD5"/>
    <w:rsid w:val="00305C8C"/>
    <w:rsid w:val="00327E07"/>
    <w:rsid w:val="00330837"/>
    <w:rsid w:val="0037740D"/>
    <w:rsid w:val="0040492C"/>
    <w:rsid w:val="0043081C"/>
    <w:rsid w:val="00434052"/>
    <w:rsid w:val="00437CA0"/>
    <w:rsid w:val="00465D82"/>
    <w:rsid w:val="00476252"/>
    <w:rsid w:val="00492BF9"/>
    <w:rsid w:val="004A0010"/>
    <w:rsid w:val="004C17BB"/>
    <w:rsid w:val="00512686"/>
    <w:rsid w:val="0055025E"/>
    <w:rsid w:val="00560F7C"/>
    <w:rsid w:val="00583634"/>
    <w:rsid w:val="005A5347"/>
    <w:rsid w:val="005F45E5"/>
    <w:rsid w:val="00601609"/>
    <w:rsid w:val="00671A16"/>
    <w:rsid w:val="00686CF0"/>
    <w:rsid w:val="00694A3E"/>
    <w:rsid w:val="006A3032"/>
    <w:rsid w:val="006B37C3"/>
    <w:rsid w:val="006D581A"/>
    <w:rsid w:val="006D7DB8"/>
    <w:rsid w:val="006F6CF4"/>
    <w:rsid w:val="00706111"/>
    <w:rsid w:val="00733EF6"/>
    <w:rsid w:val="00742DC2"/>
    <w:rsid w:val="007E3D2E"/>
    <w:rsid w:val="007F4B2A"/>
    <w:rsid w:val="00801C5E"/>
    <w:rsid w:val="00822ED6"/>
    <w:rsid w:val="00843538"/>
    <w:rsid w:val="0085277B"/>
    <w:rsid w:val="008A0FB4"/>
    <w:rsid w:val="008A1078"/>
    <w:rsid w:val="008A20AA"/>
    <w:rsid w:val="008B5DF4"/>
    <w:rsid w:val="008F4D1F"/>
    <w:rsid w:val="008F76FF"/>
    <w:rsid w:val="009016F3"/>
    <w:rsid w:val="009159AA"/>
    <w:rsid w:val="00954E81"/>
    <w:rsid w:val="00955405"/>
    <w:rsid w:val="009663BB"/>
    <w:rsid w:val="00972830"/>
    <w:rsid w:val="00986DE4"/>
    <w:rsid w:val="009B7211"/>
    <w:rsid w:val="009D17D7"/>
    <w:rsid w:val="00A25BB6"/>
    <w:rsid w:val="00A45CCC"/>
    <w:rsid w:val="00A46BCF"/>
    <w:rsid w:val="00A6532C"/>
    <w:rsid w:val="00A86EED"/>
    <w:rsid w:val="00AC0F4C"/>
    <w:rsid w:val="00AF1792"/>
    <w:rsid w:val="00B006A6"/>
    <w:rsid w:val="00B2206E"/>
    <w:rsid w:val="00B500D3"/>
    <w:rsid w:val="00B81CAF"/>
    <w:rsid w:val="00B822EE"/>
    <w:rsid w:val="00BC4934"/>
    <w:rsid w:val="00BE77F9"/>
    <w:rsid w:val="00BF0BA6"/>
    <w:rsid w:val="00C118DE"/>
    <w:rsid w:val="00C24769"/>
    <w:rsid w:val="00C64BA3"/>
    <w:rsid w:val="00C97959"/>
    <w:rsid w:val="00CB4337"/>
    <w:rsid w:val="00CC083B"/>
    <w:rsid w:val="00CC1591"/>
    <w:rsid w:val="00CD0976"/>
    <w:rsid w:val="00CD6D4B"/>
    <w:rsid w:val="00D11C83"/>
    <w:rsid w:val="00D271F5"/>
    <w:rsid w:val="00D37C38"/>
    <w:rsid w:val="00D65F7A"/>
    <w:rsid w:val="00DD32FD"/>
    <w:rsid w:val="00DD732D"/>
    <w:rsid w:val="00DE3108"/>
    <w:rsid w:val="00E0271B"/>
    <w:rsid w:val="00E20DDD"/>
    <w:rsid w:val="00E50336"/>
    <w:rsid w:val="00E8522A"/>
    <w:rsid w:val="00E86E70"/>
    <w:rsid w:val="00EE16B1"/>
    <w:rsid w:val="00EE3A9C"/>
    <w:rsid w:val="00F43CAF"/>
    <w:rsid w:val="00F56A2B"/>
    <w:rsid w:val="00F63D3E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524C221"/>
  <w15:chartTrackingRefBased/>
  <w15:docId w15:val="{DD9E3C3E-9960-4E74-98B7-CA2D748F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sv-SE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E5"/>
  </w:style>
  <w:style w:type="paragraph" w:styleId="Rubrik1">
    <w:name w:val="heading 1"/>
    <w:basedOn w:val="Normal"/>
    <w:next w:val="Normal"/>
    <w:link w:val="Rubrik1Char"/>
    <w:uiPriority w:val="9"/>
    <w:qFormat/>
    <w:rsid w:val="005F45E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F45E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F45E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F45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F45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F45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F45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F45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F45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uiPriority w:val="39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465D8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3">
    <w:name w:val="Grid Table 4 Accent 3"/>
    <w:basedOn w:val="Normaltabell"/>
    <w:uiPriority w:val="49"/>
    <w:rsid w:val="005A5347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6A3032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uiPriority w:val="99"/>
    <w:rsid w:val="000323B1"/>
    <w:rPr>
      <w:rFonts w:ascii="Arial" w:hAnsi="Arial"/>
    </w:rPr>
  </w:style>
  <w:style w:type="table" w:styleId="Rutntstabell4dekorfrg1">
    <w:name w:val="Grid Table 4 Accent 1"/>
    <w:basedOn w:val="Normaltabell"/>
    <w:uiPriority w:val="49"/>
    <w:rsid w:val="00F43CAF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Tabellrutntljust">
    <w:name w:val="Grid Table Light"/>
    <w:basedOn w:val="Normaltabell"/>
    <w:uiPriority w:val="40"/>
    <w:rsid w:val="0006682A"/>
    <w:pPr>
      <w:jc w:val="center"/>
    </w:pPr>
    <w:rPr>
      <w:rFonts w:eastAsiaTheme="minorHAns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5F45E5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F45E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F45E5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F45E5"/>
    <w:rPr>
      <w:rFonts w:asciiTheme="majorHAnsi" w:eastAsiaTheme="majorEastAsia" w:hAnsiTheme="majorHAnsi" w:cstheme="majorBidi"/>
      <w:sz w:val="22"/>
      <w:szCs w:val="22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F45E5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F45E5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F45E5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F45E5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F45E5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5F45E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Rubrik">
    <w:name w:val="Title"/>
    <w:basedOn w:val="Normal"/>
    <w:next w:val="Normal"/>
    <w:link w:val="RubrikChar"/>
    <w:uiPriority w:val="10"/>
    <w:qFormat/>
    <w:rsid w:val="005F45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F45E5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F45E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F45E5"/>
    <w:rPr>
      <w:rFonts w:asciiTheme="majorHAnsi" w:eastAsiaTheme="majorEastAsia" w:hAnsiTheme="majorHAnsi" w:cstheme="majorBid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5F45E5"/>
    <w:rPr>
      <w:b/>
      <w:bCs/>
    </w:rPr>
  </w:style>
  <w:style w:type="character" w:styleId="Betoning">
    <w:name w:val="Emphasis"/>
    <w:basedOn w:val="Standardstycketeckensnitt"/>
    <w:uiPriority w:val="20"/>
    <w:qFormat/>
    <w:rsid w:val="005F45E5"/>
    <w:rPr>
      <w:i/>
      <w:iCs/>
    </w:rPr>
  </w:style>
  <w:style w:type="paragraph" w:styleId="Ingetavstnd">
    <w:name w:val="No Spacing"/>
    <w:uiPriority w:val="1"/>
    <w:qFormat/>
    <w:rsid w:val="005F45E5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5F45E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F45E5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F45E5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F45E5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5F45E5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5F45E5"/>
    <w:rPr>
      <w:b/>
      <w:bCs/>
      <w:i/>
      <w:iCs/>
    </w:rPr>
  </w:style>
  <w:style w:type="character" w:styleId="Diskretreferens">
    <w:name w:val="Subtle Reference"/>
    <w:basedOn w:val="Standardstycketeckensnitt"/>
    <w:uiPriority w:val="31"/>
    <w:qFormat/>
    <w:rsid w:val="005F45E5"/>
    <w:rPr>
      <w:smallCaps/>
      <w:color w:val="404040" w:themeColor="text1" w:themeTint="BF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5F45E5"/>
    <w:rPr>
      <w:b/>
      <w:bCs/>
      <w:smallCaps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5F45E5"/>
    <w:rPr>
      <w:b/>
      <w:bCs/>
      <w:smallCaps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5F45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2</TotalTime>
  <Pages>1</Pages>
  <Words>81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Patrik Kürtök</cp:lastModifiedBy>
  <cp:revision>2</cp:revision>
  <cp:lastPrinted>2017-01-31T09:47:00Z</cp:lastPrinted>
  <dcterms:created xsi:type="dcterms:W3CDTF">2026-07-27T09:26:00Z</dcterms:created>
  <dcterms:modified xsi:type="dcterms:W3CDTF">2026-07-27T09:26:00Z</dcterms:modified>
</cp:coreProperties>
</file>