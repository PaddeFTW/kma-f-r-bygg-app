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67C9" w14:textId="77777777" w:rsidR="00797C6C" w:rsidRDefault="00F53BC2" w:rsidP="000813B2">
      <w:pPr>
        <w:pStyle w:val="Ingetavstnd"/>
        <w:ind w:firstLine="1304"/>
      </w:pPr>
      <w:r>
        <w:tab/>
      </w:r>
    </w:p>
    <w:tbl>
      <w:tblPr>
        <w:tblStyle w:val="Rutntstabell4dekorfrg1"/>
        <w:tblW w:w="0" w:type="auto"/>
        <w:tblLook w:val="04A0" w:firstRow="1" w:lastRow="0" w:firstColumn="1" w:lastColumn="0" w:noHBand="0" w:noVBand="1"/>
      </w:tblPr>
      <w:tblGrid>
        <w:gridCol w:w="846"/>
        <w:gridCol w:w="842"/>
        <w:gridCol w:w="11"/>
        <w:gridCol w:w="704"/>
        <w:gridCol w:w="679"/>
        <w:gridCol w:w="1503"/>
        <w:gridCol w:w="6"/>
        <w:gridCol w:w="278"/>
        <w:gridCol w:w="424"/>
        <w:gridCol w:w="141"/>
        <w:gridCol w:w="790"/>
        <w:gridCol w:w="846"/>
        <w:gridCol w:w="1989"/>
      </w:tblGrid>
      <w:tr w:rsidR="002863E0" w:rsidRPr="00A91E27" w14:paraId="319B105F" w14:textId="77777777" w:rsidTr="00286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CF2DA" w:themeFill="accent6" w:themeFillTint="33"/>
          </w:tcPr>
          <w:p w14:paraId="716E5AB7" w14:textId="77777777" w:rsidR="005966D7" w:rsidRPr="00A91E27" w:rsidRDefault="005966D7">
            <w:pPr>
              <w:rPr>
                <w:rFonts w:asciiTheme="minorHAnsi" w:hAnsiTheme="minorHAnsi"/>
                <w:b w:val="0"/>
                <w:color w:val="auto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  <w:t>Projektbeskrivning</w:t>
            </w:r>
          </w:p>
        </w:tc>
      </w:tr>
      <w:tr w:rsidR="002863E0" w:rsidRPr="00A91E27" w14:paraId="067AB64B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1" w:type="dxa"/>
            <w:gridSpan w:val="7"/>
            <w:shd w:val="clear" w:color="auto" w:fill="ECF2DA" w:themeFill="accent6" w:themeFillTint="33"/>
          </w:tcPr>
          <w:p w14:paraId="24CFE9F3" w14:textId="77777777" w:rsidR="005966D7" w:rsidRPr="00A91E27" w:rsidRDefault="005966D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Fastighetsbeteckning</w:t>
            </w:r>
          </w:p>
        </w:tc>
        <w:tc>
          <w:tcPr>
            <w:tcW w:w="4468" w:type="dxa"/>
            <w:gridSpan w:val="6"/>
            <w:shd w:val="clear" w:color="auto" w:fill="ECF2DA" w:themeFill="accent6" w:themeFillTint="33"/>
          </w:tcPr>
          <w:p w14:paraId="574ED629" w14:textId="77777777" w:rsidR="005966D7" w:rsidRPr="00A91E2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Fastighetsadress</w:t>
            </w:r>
          </w:p>
        </w:tc>
      </w:tr>
      <w:tr w:rsidR="002863E0" w:rsidRPr="00A91E27" w14:paraId="1D56D9D6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1" w:type="dxa"/>
            <w:gridSpan w:val="7"/>
          </w:tcPr>
          <w:p w14:paraId="2CB01518" w14:textId="77777777" w:rsidR="005966D7" w:rsidRPr="00A91E27" w:rsidRDefault="005966D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  <w:tc>
          <w:tcPr>
            <w:tcW w:w="4468" w:type="dxa"/>
            <w:gridSpan w:val="6"/>
          </w:tcPr>
          <w:p w14:paraId="7A25F5E2" w14:textId="77777777" w:rsidR="005966D7" w:rsidRPr="00A91E2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2863E0" w:rsidRPr="00A91E27" w14:paraId="68687D1A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gridSpan w:val="3"/>
            <w:shd w:val="clear" w:color="auto" w:fill="ECF2DA" w:themeFill="accent6" w:themeFillTint="33"/>
          </w:tcPr>
          <w:p w14:paraId="27EFAE9A" w14:textId="0602F9C0" w:rsidR="002863E0" w:rsidRPr="00A91E27" w:rsidRDefault="002863E0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 xml:space="preserve">Postnr </w:t>
            </w:r>
          </w:p>
        </w:tc>
        <w:tc>
          <w:tcPr>
            <w:tcW w:w="2886" w:type="dxa"/>
            <w:gridSpan w:val="3"/>
            <w:shd w:val="clear" w:color="auto" w:fill="auto"/>
          </w:tcPr>
          <w:p w14:paraId="43A629A7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shd w:val="clear" w:color="auto" w:fill="ECF2DA" w:themeFill="accent6" w:themeFillTint="33"/>
          </w:tcPr>
          <w:p w14:paraId="411CBADD" w14:textId="1FB1BD05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Ort</w:t>
            </w:r>
          </w:p>
        </w:tc>
        <w:tc>
          <w:tcPr>
            <w:tcW w:w="3766" w:type="dxa"/>
            <w:gridSpan w:val="4"/>
            <w:shd w:val="clear" w:color="auto" w:fill="auto"/>
          </w:tcPr>
          <w:p w14:paraId="310A04D7" w14:textId="68D4A722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2863E0" w:rsidRPr="00A91E27" w14:paraId="4FE292C8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CF2DA" w:themeFill="accent6" w:themeFillTint="33"/>
          </w:tcPr>
          <w:p w14:paraId="0B9435DA" w14:textId="77777777" w:rsidR="005966D7" w:rsidRPr="00A91E27" w:rsidRDefault="005966D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Vägbeskrivning</w:t>
            </w:r>
          </w:p>
        </w:tc>
      </w:tr>
      <w:tr w:rsidR="002863E0" w:rsidRPr="00A91E27" w14:paraId="7E062AA6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auto"/>
          </w:tcPr>
          <w:p w14:paraId="4225F167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0622DAE7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44AAC1BA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65D6D715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</w:tr>
      <w:tr w:rsidR="002863E0" w:rsidRPr="00A91E27" w14:paraId="4A4AEB7C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  <w:gridSpan w:val="5"/>
            <w:shd w:val="clear" w:color="auto" w:fill="ECF2DA" w:themeFill="accent6" w:themeFillTint="33"/>
          </w:tcPr>
          <w:p w14:paraId="4D9F2355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Kontaktperson på byggplatsen</w:t>
            </w:r>
          </w:p>
        </w:tc>
        <w:tc>
          <w:tcPr>
            <w:tcW w:w="5977" w:type="dxa"/>
            <w:gridSpan w:val="8"/>
          </w:tcPr>
          <w:p w14:paraId="6D1B45A0" w14:textId="77777777" w:rsidR="005966D7" w:rsidRPr="00A91E2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1395C1D9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ECF2DA" w:themeFill="accent6" w:themeFillTint="33"/>
          </w:tcPr>
          <w:p w14:paraId="62085D53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Mobil</w:t>
            </w:r>
          </w:p>
        </w:tc>
        <w:tc>
          <w:tcPr>
            <w:tcW w:w="3739" w:type="dxa"/>
            <w:gridSpan w:val="5"/>
            <w:shd w:val="clear" w:color="auto" w:fill="auto"/>
          </w:tcPr>
          <w:p w14:paraId="3738BE4D" w14:textId="2D0CE05F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849" w:type="dxa"/>
            <w:gridSpan w:val="4"/>
            <w:shd w:val="clear" w:color="auto" w:fill="ECF2DA" w:themeFill="accent6" w:themeFillTint="33"/>
          </w:tcPr>
          <w:p w14:paraId="3054E3D8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E-post</w:t>
            </w:r>
          </w:p>
        </w:tc>
        <w:tc>
          <w:tcPr>
            <w:tcW w:w="3625" w:type="dxa"/>
            <w:gridSpan w:val="3"/>
            <w:shd w:val="clear" w:color="auto" w:fill="auto"/>
          </w:tcPr>
          <w:p w14:paraId="16E96A0A" w14:textId="41CB53A6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7458E7B0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CF2DA" w:themeFill="accent6" w:themeFillTint="33"/>
          </w:tcPr>
          <w:p w14:paraId="23BBBD46" w14:textId="160E99DD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Information</w:t>
            </w:r>
          </w:p>
        </w:tc>
      </w:tr>
      <w:tr w:rsidR="002863E0" w:rsidRPr="00A91E27" w14:paraId="10B9A4F0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auto"/>
          </w:tcPr>
          <w:p w14:paraId="029B2F52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57BF6CD1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54719DF1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7A0E6224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3352F624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</w:tr>
      <w:tr w:rsidR="002863E0" w:rsidRPr="00A91E27" w14:paraId="272C0810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CF2DA" w:themeFill="accent6" w:themeFillTint="33"/>
          </w:tcPr>
          <w:p w14:paraId="11BD5329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Byggherre/beställare</w:t>
            </w:r>
          </w:p>
        </w:tc>
      </w:tr>
      <w:tr w:rsidR="002863E0" w:rsidRPr="00A91E27" w14:paraId="676CC7F9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  <w:gridSpan w:val="2"/>
            <w:shd w:val="clear" w:color="auto" w:fill="ECF2DA" w:themeFill="accent6" w:themeFillTint="33"/>
          </w:tcPr>
          <w:p w14:paraId="63827C4B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Företag/namn</w:t>
            </w:r>
          </w:p>
        </w:tc>
        <w:tc>
          <w:tcPr>
            <w:tcW w:w="3181" w:type="dxa"/>
            <w:gridSpan w:val="6"/>
            <w:shd w:val="clear" w:color="auto" w:fill="auto"/>
          </w:tcPr>
          <w:p w14:paraId="5F3E222E" w14:textId="5A21F35F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2201" w:type="dxa"/>
            <w:gridSpan w:val="4"/>
            <w:shd w:val="clear" w:color="auto" w:fill="ECF2DA" w:themeFill="accent6" w:themeFillTint="33"/>
          </w:tcPr>
          <w:p w14:paraId="3C907455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Org.nr/person-nr.</w:t>
            </w:r>
          </w:p>
        </w:tc>
        <w:tc>
          <w:tcPr>
            <w:tcW w:w="1989" w:type="dxa"/>
            <w:shd w:val="clear" w:color="auto" w:fill="auto"/>
          </w:tcPr>
          <w:p w14:paraId="6DB22CC7" w14:textId="4254716F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436E7F1A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  <w:gridSpan w:val="2"/>
            <w:shd w:val="clear" w:color="auto" w:fill="ECF2DA" w:themeFill="accent6" w:themeFillTint="33"/>
          </w:tcPr>
          <w:p w14:paraId="6DBA9507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Adress</w:t>
            </w:r>
          </w:p>
        </w:tc>
        <w:tc>
          <w:tcPr>
            <w:tcW w:w="3181" w:type="dxa"/>
            <w:gridSpan w:val="6"/>
          </w:tcPr>
          <w:p w14:paraId="0DF4CC5B" w14:textId="17A345D4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2201" w:type="dxa"/>
            <w:gridSpan w:val="4"/>
            <w:shd w:val="clear" w:color="auto" w:fill="ECF2DA" w:themeFill="accent6" w:themeFillTint="33"/>
          </w:tcPr>
          <w:p w14:paraId="202EE481" w14:textId="77777777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Postnr/Ort</w:t>
            </w:r>
          </w:p>
        </w:tc>
        <w:tc>
          <w:tcPr>
            <w:tcW w:w="1989" w:type="dxa"/>
          </w:tcPr>
          <w:p w14:paraId="03508798" w14:textId="1963AEA0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1EAFFD9A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  <w:gridSpan w:val="2"/>
            <w:shd w:val="clear" w:color="auto" w:fill="ECF2DA" w:themeFill="accent6" w:themeFillTint="33"/>
          </w:tcPr>
          <w:p w14:paraId="6D62A6BC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Mobil</w:t>
            </w:r>
          </w:p>
        </w:tc>
        <w:tc>
          <w:tcPr>
            <w:tcW w:w="3181" w:type="dxa"/>
            <w:gridSpan w:val="6"/>
            <w:shd w:val="clear" w:color="auto" w:fill="auto"/>
          </w:tcPr>
          <w:p w14:paraId="5BC1127B" w14:textId="53B54D48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2201" w:type="dxa"/>
            <w:gridSpan w:val="4"/>
            <w:shd w:val="clear" w:color="auto" w:fill="ECF2DA" w:themeFill="accent6" w:themeFillTint="33"/>
          </w:tcPr>
          <w:p w14:paraId="71C17A1D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E-post</w:t>
            </w:r>
          </w:p>
        </w:tc>
        <w:tc>
          <w:tcPr>
            <w:tcW w:w="1989" w:type="dxa"/>
            <w:shd w:val="clear" w:color="auto" w:fill="auto"/>
          </w:tcPr>
          <w:p w14:paraId="18EEDD64" w14:textId="254F6424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37995361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CF2DA" w:themeFill="accent6" w:themeFillTint="33"/>
          </w:tcPr>
          <w:p w14:paraId="2634186A" w14:textId="7EE4D00B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Information</w:t>
            </w:r>
          </w:p>
        </w:tc>
      </w:tr>
      <w:tr w:rsidR="002863E0" w:rsidRPr="00A91E27" w14:paraId="600EFEE8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auto"/>
          </w:tcPr>
          <w:p w14:paraId="0E846F43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4F6AF399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05A20E6D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45BBB6A1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118FC0C8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59E923CB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</w:tr>
      <w:tr w:rsidR="002863E0" w:rsidRPr="00A91E27" w14:paraId="04914DCF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CF2DA" w:themeFill="accent6" w:themeFillTint="33"/>
          </w:tcPr>
          <w:p w14:paraId="740F287E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Entreprenör</w:t>
            </w:r>
          </w:p>
        </w:tc>
      </w:tr>
      <w:tr w:rsidR="002863E0" w:rsidRPr="00A91E27" w14:paraId="2F0E3B23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gridSpan w:val="4"/>
            <w:shd w:val="clear" w:color="auto" w:fill="ECF2DA" w:themeFill="accent6" w:themeFillTint="33"/>
          </w:tcPr>
          <w:p w14:paraId="78D35EE7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Företag</w:t>
            </w:r>
          </w:p>
        </w:tc>
        <w:tc>
          <w:tcPr>
            <w:tcW w:w="3821" w:type="dxa"/>
            <w:gridSpan w:val="7"/>
            <w:shd w:val="clear" w:color="auto" w:fill="auto"/>
          </w:tcPr>
          <w:p w14:paraId="55629E31" w14:textId="40BEF540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846" w:type="dxa"/>
            <w:shd w:val="clear" w:color="auto" w:fill="ECF2DA" w:themeFill="accent6" w:themeFillTint="33"/>
          </w:tcPr>
          <w:p w14:paraId="3F1D3BCB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Org.nr.</w:t>
            </w:r>
          </w:p>
        </w:tc>
        <w:tc>
          <w:tcPr>
            <w:tcW w:w="1989" w:type="dxa"/>
            <w:shd w:val="clear" w:color="auto" w:fill="auto"/>
          </w:tcPr>
          <w:p w14:paraId="435BAD25" w14:textId="57A063B0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60D216CA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gridSpan w:val="4"/>
            <w:shd w:val="clear" w:color="auto" w:fill="ECF2DA" w:themeFill="accent6" w:themeFillTint="33"/>
          </w:tcPr>
          <w:p w14:paraId="65E2E26D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Adress</w:t>
            </w:r>
          </w:p>
        </w:tc>
        <w:tc>
          <w:tcPr>
            <w:tcW w:w="6656" w:type="dxa"/>
            <w:gridSpan w:val="9"/>
          </w:tcPr>
          <w:p w14:paraId="1F718398" w14:textId="443B25E7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2615F1F1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gridSpan w:val="4"/>
            <w:shd w:val="clear" w:color="auto" w:fill="ECF2DA" w:themeFill="accent6" w:themeFillTint="33"/>
          </w:tcPr>
          <w:p w14:paraId="76C1228A" w14:textId="5C47C2BA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Postnr</w:t>
            </w:r>
          </w:p>
        </w:tc>
        <w:tc>
          <w:tcPr>
            <w:tcW w:w="3821" w:type="dxa"/>
            <w:gridSpan w:val="7"/>
            <w:shd w:val="clear" w:color="auto" w:fill="auto"/>
          </w:tcPr>
          <w:p w14:paraId="78B56023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846" w:type="dxa"/>
            <w:shd w:val="clear" w:color="auto" w:fill="ECF2DA" w:themeFill="accent6" w:themeFillTint="33"/>
          </w:tcPr>
          <w:p w14:paraId="613624FC" w14:textId="4359506F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Ort</w:t>
            </w:r>
          </w:p>
        </w:tc>
        <w:tc>
          <w:tcPr>
            <w:tcW w:w="1989" w:type="dxa"/>
            <w:shd w:val="clear" w:color="auto" w:fill="auto"/>
          </w:tcPr>
          <w:p w14:paraId="6A56FC32" w14:textId="3806D20F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0D00BD56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gridSpan w:val="4"/>
            <w:shd w:val="clear" w:color="auto" w:fill="ECF2DA" w:themeFill="accent6" w:themeFillTint="33"/>
          </w:tcPr>
          <w:p w14:paraId="6AB7C75B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Projektansvarig</w:t>
            </w:r>
          </w:p>
        </w:tc>
        <w:tc>
          <w:tcPr>
            <w:tcW w:w="3821" w:type="dxa"/>
            <w:gridSpan w:val="7"/>
          </w:tcPr>
          <w:p w14:paraId="32EF73FB" w14:textId="57797CDB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846" w:type="dxa"/>
            <w:shd w:val="clear" w:color="auto" w:fill="ECF2DA" w:themeFill="accent6" w:themeFillTint="33"/>
          </w:tcPr>
          <w:p w14:paraId="5FD7C466" w14:textId="77777777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Mobil</w:t>
            </w:r>
          </w:p>
        </w:tc>
        <w:tc>
          <w:tcPr>
            <w:tcW w:w="1989" w:type="dxa"/>
          </w:tcPr>
          <w:p w14:paraId="27413E53" w14:textId="7A4262DD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59ACD1AA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gridSpan w:val="4"/>
            <w:shd w:val="clear" w:color="auto" w:fill="ECF2DA" w:themeFill="accent6" w:themeFillTint="33"/>
          </w:tcPr>
          <w:p w14:paraId="762FFDFE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Projektets arbetsledare</w:t>
            </w:r>
          </w:p>
        </w:tc>
        <w:tc>
          <w:tcPr>
            <w:tcW w:w="3821" w:type="dxa"/>
            <w:gridSpan w:val="7"/>
            <w:shd w:val="clear" w:color="auto" w:fill="auto"/>
          </w:tcPr>
          <w:p w14:paraId="6DFBD42F" w14:textId="3D3004AC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846" w:type="dxa"/>
            <w:shd w:val="clear" w:color="auto" w:fill="ECF2DA" w:themeFill="accent6" w:themeFillTint="33"/>
          </w:tcPr>
          <w:p w14:paraId="79DAA26C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Mobil</w:t>
            </w:r>
          </w:p>
        </w:tc>
        <w:tc>
          <w:tcPr>
            <w:tcW w:w="1989" w:type="dxa"/>
            <w:shd w:val="clear" w:color="auto" w:fill="auto"/>
          </w:tcPr>
          <w:p w14:paraId="7107F772" w14:textId="33FFDD54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24D28CD2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gridSpan w:val="4"/>
            <w:shd w:val="clear" w:color="auto" w:fill="ECF2DA" w:themeFill="accent6" w:themeFillTint="33"/>
          </w:tcPr>
          <w:p w14:paraId="7132490E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Entreprenad form</w:t>
            </w:r>
          </w:p>
        </w:tc>
        <w:tc>
          <w:tcPr>
            <w:tcW w:w="6656" w:type="dxa"/>
            <w:gridSpan w:val="9"/>
          </w:tcPr>
          <w:p w14:paraId="31299F57" w14:textId="77777777" w:rsidR="005966D7" w:rsidRPr="00A91E2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4F18304B" w14:textId="77777777" w:rsidTr="00C14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CF2DA" w:themeFill="accent6" w:themeFillTint="33"/>
          </w:tcPr>
          <w:p w14:paraId="5638761E" w14:textId="506E2B48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Information</w:t>
            </w:r>
          </w:p>
        </w:tc>
      </w:tr>
      <w:tr w:rsidR="002863E0" w:rsidRPr="00A91E27" w14:paraId="787168EA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</w:tcPr>
          <w:p w14:paraId="7E939F53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36ADD98D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2FA8BE05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33707A26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20D5436E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068D5E90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</w:tr>
      <w:tr w:rsidR="002863E0" w:rsidRPr="00A91E27" w14:paraId="5B17EFC6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CF2DA" w:themeFill="accent6" w:themeFillTint="33"/>
          </w:tcPr>
          <w:p w14:paraId="3C712151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Projektbeskrivning</w:t>
            </w:r>
          </w:p>
        </w:tc>
      </w:tr>
      <w:tr w:rsidR="002863E0" w:rsidRPr="00A91E27" w14:paraId="3447EBF7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</w:tcPr>
          <w:p w14:paraId="4056667B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4DA65792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017A628C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4F23348E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727CAEB9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</w:tr>
    </w:tbl>
    <w:p w14:paraId="5478F80B" w14:textId="5F493540" w:rsidR="005966D7" w:rsidRDefault="005966D7"/>
    <w:sectPr w:rsidR="005966D7" w:rsidSect="0055446B">
      <w:headerReference w:type="default" r:id="rId6"/>
      <w:footerReference w:type="default" r:id="rId7"/>
      <w:headerReference w:type="first" r:id="rId8"/>
      <w:footerReference w:type="first" r:id="rId9"/>
      <w:footnotePr>
        <w:pos w:val="beneathText"/>
      </w:footnotePr>
      <w:pgSz w:w="11905" w:h="16837" w:code="9"/>
      <w:pgMar w:top="1418" w:right="1418" w:bottom="1418" w:left="1418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03DF0" w14:textId="77777777" w:rsidR="00984F7E" w:rsidRDefault="00984F7E">
      <w:r>
        <w:separator/>
      </w:r>
    </w:p>
  </w:endnote>
  <w:endnote w:type="continuationSeparator" w:id="0">
    <w:p w14:paraId="1E201502" w14:textId="77777777" w:rsidR="00984F7E" w:rsidRDefault="00984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">
    <w:altName w:val="Tahoma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FD265" w14:textId="77777777" w:rsidR="0055446B" w:rsidRPr="003955E5" w:rsidRDefault="0055446B" w:rsidP="0055446B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 w:rsidRPr="003955E5">
      <w:rPr>
        <w:rStyle w:val="Sidnummer"/>
        <w:rFonts w:asciiTheme="minorHAnsi" w:hAnsiTheme="minorHAnsi" w:cs="Leelawadee"/>
        <w:sz w:val="16"/>
        <w:szCs w:val="16"/>
      </w:rPr>
      <w:t>U</w:t>
    </w:r>
    <w:r>
      <w:rPr>
        <w:rStyle w:val="Sidnummer"/>
        <w:rFonts w:asciiTheme="minorHAnsi" w:hAnsiTheme="minorHAnsi" w:cs="Leelawadee"/>
        <w:sz w:val="16"/>
        <w:szCs w:val="16"/>
      </w:rPr>
      <w:t xml:space="preserve">pprättat datum: </w:t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 xml:space="preserve">Utgåva: </w:t>
    </w:r>
  </w:p>
  <w:p w14:paraId="014729E9" w14:textId="77777777" w:rsidR="00C411B7" w:rsidRPr="0055446B" w:rsidRDefault="0055446B" w:rsidP="0055446B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rPr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>Reviderat datum:</w:t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 w:rsidRPr="003955E5">
      <w:rPr>
        <w:rFonts w:asciiTheme="minorHAnsi" w:hAnsiTheme="minorHAnsi" w:cs="Leelawadee"/>
        <w:sz w:val="16"/>
        <w:szCs w:val="16"/>
      </w:rPr>
      <w:t>Utfärdare:</w:t>
    </w:r>
    <w:r>
      <w:rPr>
        <w:rFonts w:asciiTheme="minorHAnsi" w:hAnsiTheme="minorHAnsi" w:cs="Leelawadee"/>
        <w:sz w:val="16"/>
        <w:szCs w:val="16"/>
      </w:rPr>
      <w:t xml:space="preserve"> </w:t>
    </w:r>
    <w:r w:rsidR="00C411B7" w:rsidRPr="0055446B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62FD" w14:textId="77777777" w:rsidR="00C411B7" w:rsidRPr="008A1078" w:rsidRDefault="00C411B7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01E9598F" w14:textId="77777777" w:rsidR="00C411B7" w:rsidRDefault="00C411B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701D67A9" w14:textId="77777777" w:rsidR="00C411B7" w:rsidRDefault="00C411B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331EBEC0" w14:textId="77777777" w:rsidR="00C411B7" w:rsidRDefault="00C411B7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3D889C00" w14:textId="77777777" w:rsidR="00C411B7" w:rsidRDefault="00C411B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843CC" w14:textId="77777777" w:rsidR="00984F7E" w:rsidRDefault="00984F7E">
      <w:r>
        <w:separator/>
      </w:r>
    </w:p>
  </w:footnote>
  <w:footnote w:type="continuationSeparator" w:id="0">
    <w:p w14:paraId="5B36BA25" w14:textId="77777777" w:rsidR="00984F7E" w:rsidRDefault="00984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9"/>
      <w:gridCol w:w="1530"/>
      <w:gridCol w:w="1520"/>
      <w:gridCol w:w="3010"/>
    </w:tblGrid>
    <w:tr w:rsidR="0055446B" w:rsidRPr="003955E5" w14:paraId="3986FDB3" w14:textId="77777777" w:rsidTr="000825B4"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14:paraId="2D603524" w14:textId="77777777" w:rsidR="0055446B" w:rsidRPr="003955E5" w:rsidRDefault="0055446B" w:rsidP="0055446B">
          <w:pPr>
            <w:suppressAutoHyphens/>
            <w:jc w:val="center"/>
            <w:rPr>
              <w:rFonts w:asciiTheme="minorHAnsi" w:hAnsiTheme="minorHAnsi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5EE383D0" w14:textId="77777777" w:rsidR="0055446B" w:rsidRPr="00D92F3B" w:rsidRDefault="0055446B" w:rsidP="0055446B">
          <w:pPr>
            <w:suppressAutoHyphens/>
            <w:jc w:val="center"/>
            <w:rPr>
              <w:rFonts w:asciiTheme="minorHAnsi" w:hAnsiTheme="minorHAnsi" w:cs="Leelawadee"/>
              <w:b/>
            </w:rPr>
          </w:pPr>
          <w:r>
            <w:rPr>
              <w:rFonts w:asciiTheme="minorHAnsi" w:hAnsiTheme="minorHAnsi" w:cs="Leelawadee"/>
              <w:b/>
            </w:rPr>
            <w:t>Projektbeskrivning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14:paraId="5944A551" w14:textId="77777777" w:rsidR="0055446B" w:rsidRPr="003955E5" w:rsidRDefault="0055446B" w:rsidP="0055446B">
          <w:pPr>
            <w:suppressAutoHyphens/>
            <w:jc w:val="center"/>
            <w:rPr>
              <w:rFonts w:asciiTheme="minorHAnsi" w:hAnsiTheme="minorHAnsi" w:cs="Leelawadee"/>
              <w:sz w:val="16"/>
              <w:szCs w:val="16"/>
            </w:rPr>
          </w:pPr>
        </w:p>
      </w:tc>
    </w:tr>
    <w:tr w:rsidR="0055446B" w:rsidRPr="003955E5" w14:paraId="741309BD" w14:textId="77777777" w:rsidTr="000825B4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0ABF9DBD" w14:textId="77777777" w:rsidR="0055446B" w:rsidRPr="003955E5" w:rsidRDefault="0055446B" w:rsidP="0055446B">
          <w:pPr>
            <w:suppressAutoHyphens/>
            <w:jc w:val="right"/>
            <w:rPr>
              <w:rFonts w:asciiTheme="minorHAnsi" w:hAnsiTheme="minorHAnsi" w:cs="Leelawadee"/>
              <w:sz w:val="16"/>
              <w:szCs w:val="16"/>
            </w:rPr>
          </w:pPr>
        </w:p>
      </w:tc>
    </w:tr>
    <w:tr w:rsidR="0055446B" w:rsidRPr="003955E5" w14:paraId="2EC8106D" w14:textId="77777777" w:rsidTr="000825B4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19698CB3" w14:textId="77777777" w:rsidR="0055446B" w:rsidRPr="003955E5" w:rsidRDefault="0055446B" w:rsidP="0055446B">
          <w:pPr>
            <w:suppressAutoHyphens/>
            <w:rPr>
              <w:rFonts w:asciiTheme="minorHAnsi" w:hAnsiTheme="minorHAnsi" w:cs="Leelawadee"/>
              <w:sz w:val="16"/>
              <w:szCs w:val="16"/>
            </w:rPr>
          </w:pPr>
          <w:r w:rsidRPr="003955E5">
            <w:rPr>
              <w:rFonts w:asciiTheme="minorHAnsi" w:hAnsiTheme="minorHAnsi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01477E61" w14:textId="77777777" w:rsidR="0055446B" w:rsidRPr="003955E5" w:rsidRDefault="0055446B" w:rsidP="0055446B">
          <w:pPr>
            <w:suppressAutoHyphens/>
            <w:jc w:val="right"/>
            <w:rPr>
              <w:rFonts w:asciiTheme="minorHAnsi" w:hAnsiTheme="minorHAnsi" w:cs="Leelawadee"/>
              <w:sz w:val="16"/>
              <w:szCs w:val="16"/>
            </w:rPr>
          </w:pPr>
          <w:r w:rsidRPr="003955E5">
            <w:rPr>
              <w:rFonts w:asciiTheme="minorHAnsi" w:hAnsiTheme="minorHAnsi" w:cs="Leelawadee"/>
              <w:sz w:val="16"/>
              <w:szCs w:val="16"/>
            </w:rPr>
            <w:t>Projektnamn:</w:t>
          </w:r>
        </w:p>
      </w:tc>
    </w:tr>
  </w:tbl>
  <w:p w14:paraId="4C2B007D" w14:textId="77777777" w:rsidR="00C411B7" w:rsidRPr="0055446B" w:rsidRDefault="0055446B" w:rsidP="0055446B">
    <w:pPr>
      <w:pStyle w:val="Sidhuvud"/>
      <w:rPr>
        <w:rFonts w:asciiTheme="minorHAnsi" w:hAnsiTheme="minorHAnsi"/>
      </w:rPr>
    </w:pPr>
    <w:r w:rsidRPr="00E433A7">
      <w:rPr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4835599" wp14:editId="2D7790B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8B1C6" w14:textId="77777777" w:rsidR="0055446B" w:rsidRDefault="0055446B" w:rsidP="0055446B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F53BC2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835599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0f6fc6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EF8B1C6" w14:textId="77777777" w:rsidR="0055446B" w:rsidRDefault="0055446B" w:rsidP="0055446B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F53BC2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536D" w14:textId="77777777" w:rsidR="00C411B7" w:rsidRDefault="00C411B7" w:rsidP="001746E7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  <w:r w:rsidRPr="008A1078">
      <w:rPr>
        <w:rFonts w:ascii="Leelawadee" w:hAnsi="Leelawadee" w:cs="Leelawadee"/>
        <w:b/>
      </w:rPr>
      <w:t xml:space="preserve"> </w:t>
    </w:r>
    <w:r>
      <w:rPr>
        <w:rFonts w:ascii="Arial" w:hAnsi="Arial" w:cs="Arial"/>
        <w:b/>
      </w:rPr>
      <w:t xml:space="preserve"> </w:t>
    </w:r>
  </w:p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531"/>
      <w:gridCol w:w="4538"/>
    </w:tblGrid>
    <w:tr w:rsidR="00C411B7" w:rsidRPr="00151DEE" w14:paraId="4B9D78EC" w14:textId="77777777" w:rsidTr="00151DEE">
      <w:tc>
        <w:tcPr>
          <w:tcW w:w="9210" w:type="dxa"/>
          <w:gridSpan w:val="2"/>
        </w:tcPr>
        <w:p w14:paraId="21E43A4E" w14:textId="77777777" w:rsidR="00C411B7" w:rsidRPr="00151DEE" w:rsidRDefault="00C411B7" w:rsidP="00151DEE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151DEE">
            <w:rPr>
              <w:rFonts w:ascii="Leelawadee" w:hAnsi="Leelawadee" w:cs="Leelawadee"/>
              <w:b/>
            </w:rPr>
            <w:t>Projektbeskrivning</w:t>
          </w:r>
        </w:p>
      </w:tc>
    </w:tr>
    <w:tr w:rsidR="00C411B7" w:rsidRPr="00151DEE" w14:paraId="4B0AC79C" w14:textId="77777777" w:rsidTr="00151DEE">
      <w:tc>
        <w:tcPr>
          <w:tcW w:w="9210" w:type="dxa"/>
          <w:gridSpan w:val="2"/>
        </w:tcPr>
        <w:p w14:paraId="7334C8DD" w14:textId="77777777" w:rsidR="00C411B7" w:rsidRPr="00151DEE" w:rsidRDefault="00C411B7" w:rsidP="00151DEE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C411B7" w:rsidRPr="00151DEE" w14:paraId="3B814B04" w14:textId="77777777" w:rsidTr="00151DEE">
      <w:tc>
        <w:tcPr>
          <w:tcW w:w="4605" w:type="dxa"/>
        </w:tcPr>
        <w:p w14:paraId="7798994A" w14:textId="77777777" w:rsidR="00C411B7" w:rsidRPr="00151DEE" w:rsidRDefault="00C411B7" w:rsidP="00151DEE">
          <w:pPr>
            <w:suppressAutoHyphens/>
            <w:rPr>
              <w:rFonts w:ascii="Leelawadee" w:hAnsi="Leelawadee" w:cs="Leelawadee"/>
              <w:sz w:val="16"/>
              <w:szCs w:val="16"/>
            </w:rPr>
          </w:pPr>
          <w:r w:rsidRPr="00151DEE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</w:tcPr>
        <w:p w14:paraId="343DA21F" w14:textId="77777777" w:rsidR="00C411B7" w:rsidRPr="00151DEE" w:rsidRDefault="00C411B7" w:rsidP="00151DEE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151DEE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A27A46E" w14:textId="77777777" w:rsidR="00C411B7" w:rsidRPr="00BB2D9E" w:rsidRDefault="00C411B7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0485"/>
    <w:rsid w:val="0004512D"/>
    <w:rsid w:val="00060146"/>
    <w:rsid w:val="000813B2"/>
    <w:rsid w:val="00096315"/>
    <w:rsid w:val="000A7511"/>
    <w:rsid w:val="000D00A0"/>
    <w:rsid w:val="000E6FF8"/>
    <w:rsid w:val="00133587"/>
    <w:rsid w:val="00151DEE"/>
    <w:rsid w:val="001746E7"/>
    <w:rsid w:val="00176834"/>
    <w:rsid w:val="00182B6B"/>
    <w:rsid w:val="001A104B"/>
    <w:rsid w:val="001A4097"/>
    <w:rsid w:val="001B55F6"/>
    <w:rsid w:val="001D6DDB"/>
    <w:rsid w:val="001E3BF9"/>
    <w:rsid w:val="00241CB0"/>
    <w:rsid w:val="002863E0"/>
    <w:rsid w:val="002D41E1"/>
    <w:rsid w:val="00305C8C"/>
    <w:rsid w:val="00327E07"/>
    <w:rsid w:val="00330837"/>
    <w:rsid w:val="0037740D"/>
    <w:rsid w:val="00392ECA"/>
    <w:rsid w:val="003B6A1E"/>
    <w:rsid w:val="003C4ED5"/>
    <w:rsid w:val="003D36E3"/>
    <w:rsid w:val="00437CA0"/>
    <w:rsid w:val="00476252"/>
    <w:rsid w:val="00492BF9"/>
    <w:rsid w:val="004A0010"/>
    <w:rsid w:val="004C17BB"/>
    <w:rsid w:val="004C3488"/>
    <w:rsid w:val="004D33E0"/>
    <w:rsid w:val="00541FD1"/>
    <w:rsid w:val="0055025E"/>
    <w:rsid w:val="0055446B"/>
    <w:rsid w:val="00560F7C"/>
    <w:rsid w:val="00583634"/>
    <w:rsid w:val="005966D7"/>
    <w:rsid w:val="005E71A1"/>
    <w:rsid w:val="00601609"/>
    <w:rsid w:val="00605BEA"/>
    <w:rsid w:val="006108B5"/>
    <w:rsid w:val="00620985"/>
    <w:rsid w:val="00671A16"/>
    <w:rsid w:val="006A6501"/>
    <w:rsid w:val="006B37C3"/>
    <w:rsid w:val="006D581A"/>
    <w:rsid w:val="006D5F4B"/>
    <w:rsid w:val="006D7DB8"/>
    <w:rsid w:val="00733EF6"/>
    <w:rsid w:val="00734E34"/>
    <w:rsid w:val="0074079C"/>
    <w:rsid w:val="00742DC2"/>
    <w:rsid w:val="007606F3"/>
    <w:rsid w:val="00797C6C"/>
    <w:rsid w:val="007D58F8"/>
    <w:rsid w:val="007E3D2E"/>
    <w:rsid w:val="007F4B2A"/>
    <w:rsid w:val="00801C5E"/>
    <w:rsid w:val="00822ED6"/>
    <w:rsid w:val="008452FF"/>
    <w:rsid w:val="0085277B"/>
    <w:rsid w:val="00863311"/>
    <w:rsid w:val="008A0FB4"/>
    <w:rsid w:val="008A1078"/>
    <w:rsid w:val="008A20AA"/>
    <w:rsid w:val="008A5615"/>
    <w:rsid w:val="008B5DF4"/>
    <w:rsid w:val="008F76FF"/>
    <w:rsid w:val="009016F3"/>
    <w:rsid w:val="009070E5"/>
    <w:rsid w:val="009159AA"/>
    <w:rsid w:val="00964018"/>
    <w:rsid w:val="009663BB"/>
    <w:rsid w:val="00984F7E"/>
    <w:rsid w:val="009A394B"/>
    <w:rsid w:val="009D17D7"/>
    <w:rsid w:val="009F19C5"/>
    <w:rsid w:val="00A25BB6"/>
    <w:rsid w:val="00A45CCC"/>
    <w:rsid w:val="00A86EED"/>
    <w:rsid w:val="00A91E27"/>
    <w:rsid w:val="00AB7BC6"/>
    <w:rsid w:val="00AF1792"/>
    <w:rsid w:val="00B460C6"/>
    <w:rsid w:val="00B500D3"/>
    <w:rsid w:val="00B5317A"/>
    <w:rsid w:val="00B73A57"/>
    <w:rsid w:val="00B822EE"/>
    <w:rsid w:val="00B97C3D"/>
    <w:rsid w:val="00C411B7"/>
    <w:rsid w:val="00C539BD"/>
    <w:rsid w:val="00C97959"/>
    <w:rsid w:val="00CD0976"/>
    <w:rsid w:val="00CE7C54"/>
    <w:rsid w:val="00D271F5"/>
    <w:rsid w:val="00D65F7A"/>
    <w:rsid w:val="00E50336"/>
    <w:rsid w:val="00E76AFF"/>
    <w:rsid w:val="00E8522A"/>
    <w:rsid w:val="00E86E70"/>
    <w:rsid w:val="00E87660"/>
    <w:rsid w:val="00EE3A9C"/>
    <w:rsid w:val="00F53BC2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FF9A8D"/>
  <w15:chartTrackingRefBased/>
  <w15:docId w15:val="{A60BB880-8B15-49DE-8BB6-C870CC00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ED5"/>
    <w:rPr>
      <w:sz w:val="24"/>
      <w:szCs w:val="24"/>
    </w:rPr>
  </w:style>
  <w:style w:type="paragraph" w:styleId="Rubrik1">
    <w:name w:val="heading 1"/>
    <w:basedOn w:val="Normal"/>
    <w:next w:val="Normal"/>
    <w:link w:val="Rubrik1Char"/>
    <w:uiPriority w:val="9"/>
    <w:qFormat/>
    <w:rsid w:val="005544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5966D7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Rutntstabell4dekorfrg1">
    <w:name w:val="Grid Table 4 Accent 1"/>
    <w:basedOn w:val="Normaltabell"/>
    <w:uiPriority w:val="49"/>
    <w:rsid w:val="00B460C6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55446B"/>
  </w:style>
  <w:style w:type="character" w:customStyle="1" w:styleId="Rubrik1Char">
    <w:name w:val="Rubrik 1 Char"/>
    <w:basedOn w:val="Standardstycketeckensnitt"/>
    <w:link w:val="Rubrik1"/>
    <w:uiPriority w:val="9"/>
    <w:rsid w:val="0055446B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Ingetavstnd">
    <w:name w:val="No Spacing"/>
    <w:uiPriority w:val="1"/>
    <w:qFormat/>
    <w:rsid w:val="0055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Mall%20sidhuvud%20och%20sidfot.dot" TargetMode="External"/></Relationships>
</file>

<file path=word/theme/theme1.xml><?xml version="1.0" encoding="utf-8"?>
<a:theme xmlns:a="http://schemas.openxmlformats.org/drawingml/2006/main" name="Office-tema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 sidhuvud och sidfot</Template>
  <TotalTime>12</TotalTime>
  <Pages>1</Pages>
  <Words>72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Projektbeskrivning</vt:lpstr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Patrik Kürtök</cp:lastModifiedBy>
  <cp:revision>4</cp:revision>
  <cp:lastPrinted>2012-09-26T14:20:00Z</cp:lastPrinted>
  <dcterms:created xsi:type="dcterms:W3CDTF">2022-10-17T08:40:00Z</dcterms:created>
  <dcterms:modified xsi:type="dcterms:W3CDTF">2026-07-27T09:19:00Z</dcterms:modified>
</cp:coreProperties>
</file>